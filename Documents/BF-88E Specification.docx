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8F8A84" w14:textId="31A63DD5" w:rsidR="003E4ED0" w:rsidRDefault="007B41CC" w:rsidP="00C56304">
      <w:pPr>
        <w:jc w:val="center"/>
        <w:rPr>
          <w:sz w:val="36"/>
          <w:szCs w:val="36"/>
        </w:rPr>
      </w:pPr>
      <w:r>
        <w:rPr>
          <w:sz w:val="36"/>
          <w:szCs w:val="36"/>
        </w:rPr>
        <w:t>Specifications</w:t>
      </w:r>
    </w:p>
    <w:p w14:paraId="519ED1BF" w14:textId="77777777" w:rsidR="009C69C2" w:rsidRDefault="009C69C2" w:rsidP="00C56304">
      <w:pPr>
        <w:jc w:val="center"/>
        <w:rPr>
          <w:sz w:val="36"/>
          <w:szCs w:val="36"/>
        </w:rPr>
      </w:pPr>
    </w:p>
    <w:p w14:paraId="12C1D2C8" w14:textId="320BA6C5" w:rsidR="003E4ED0" w:rsidRDefault="009C69C2" w:rsidP="003E4ED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04099415" wp14:editId="5197D0FF">
            <wp:extent cx="6014108" cy="4754880"/>
            <wp:effectExtent l="0" t="0" r="5715" b="0"/>
            <wp:docPr id="9" name="Picture 9" descr="A picture containing table,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able, group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2" b="12986"/>
                    <a:stretch/>
                  </pic:blipFill>
                  <pic:spPr bwMode="auto">
                    <a:xfrm>
                      <a:off x="0" y="0"/>
                      <a:ext cx="6023548" cy="4762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FFAA1" w14:textId="285E0FAF" w:rsidR="003E4ED0" w:rsidRDefault="003E4ED0" w:rsidP="003E4ED0">
      <w:pPr>
        <w:jc w:val="center"/>
        <w:rPr>
          <w:sz w:val="36"/>
          <w:szCs w:val="36"/>
        </w:rPr>
      </w:pPr>
    </w:p>
    <w:p w14:paraId="4FFEC043" w14:textId="77777777" w:rsidR="00C56304" w:rsidRPr="00C56304" w:rsidRDefault="00C56304" w:rsidP="00C56304">
      <w:pPr>
        <w:rPr>
          <w:sz w:val="36"/>
          <w:szCs w:val="36"/>
        </w:rPr>
      </w:pPr>
    </w:p>
    <w:p w14:paraId="7B22B901" w14:textId="77777777" w:rsidR="00C56304" w:rsidRPr="00C56304" w:rsidRDefault="00C56304" w:rsidP="00C56304">
      <w:pPr>
        <w:rPr>
          <w:sz w:val="36"/>
          <w:szCs w:val="36"/>
        </w:rPr>
      </w:pPr>
    </w:p>
    <w:p w14:paraId="7E20666D" w14:textId="77777777" w:rsidR="00C56304" w:rsidRPr="00C56304" w:rsidRDefault="00C56304" w:rsidP="00C56304">
      <w:pPr>
        <w:rPr>
          <w:sz w:val="36"/>
          <w:szCs w:val="36"/>
        </w:rPr>
      </w:pPr>
    </w:p>
    <w:p w14:paraId="3C066899" w14:textId="77777777" w:rsidR="00C56304" w:rsidRPr="00C56304" w:rsidRDefault="00C56304" w:rsidP="00C56304">
      <w:pPr>
        <w:rPr>
          <w:sz w:val="36"/>
          <w:szCs w:val="36"/>
        </w:rPr>
      </w:pPr>
    </w:p>
    <w:p w14:paraId="5CE778F1" w14:textId="77777777" w:rsidR="00C56304" w:rsidRPr="00C56304" w:rsidRDefault="00C56304" w:rsidP="00C56304">
      <w:pPr>
        <w:rPr>
          <w:sz w:val="36"/>
          <w:szCs w:val="36"/>
        </w:rPr>
      </w:pPr>
    </w:p>
    <w:p w14:paraId="37179AB4" w14:textId="77777777" w:rsidR="00C56304" w:rsidRPr="00C56304" w:rsidRDefault="00C56304" w:rsidP="00C56304">
      <w:pPr>
        <w:rPr>
          <w:sz w:val="36"/>
          <w:szCs w:val="36"/>
        </w:rPr>
      </w:pPr>
    </w:p>
    <w:p w14:paraId="1F96CD79" w14:textId="77777777" w:rsidR="00C56304" w:rsidRPr="00C56304" w:rsidRDefault="00C56304" w:rsidP="00C56304">
      <w:pPr>
        <w:rPr>
          <w:sz w:val="36"/>
          <w:szCs w:val="36"/>
        </w:rPr>
      </w:pPr>
    </w:p>
    <w:p w14:paraId="77556BE0" w14:textId="77777777" w:rsidR="00C56304" w:rsidRPr="00C56304" w:rsidRDefault="00C56304" w:rsidP="00C56304">
      <w:pPr>
        <w:rPr>
          <w:sz w:val="36"/>
          <w:szCs w:val="36"/>
        </w:rPr>
      </w:pPr>
    </w:p>
    <w:p w14:paraId="2318772C" w14:textId="77777777" w:rsidR="00C56304" w:rsidRPr="00C56304" w:rsidRDefault="00C56304" w:rsidP="00C56304">
      <w:pPr>
        <w:rPr>
          <w:sz w:val="36"/>
          <w:szCs w:val="36"/>
        </w:rPr>
      </w:pPr>
    </w:p>
    <w:p w14:paraId="7CA0A421" w14:textId="77777777" w:rsidR="00C56304" w:rsidRPr="00C56304" w:rsidRDefault="00C56304" w:rsidP="00C56304">
      <w:pPr>
        <w:rPr>
          <w:sz w:val="36"/>
          <w:szCs w:val="36"/>
        </w:rPr>
      </w:pPr>
    </w:p>
    <w:p w14:paraId="39C57B54" w14:textId="77777777" w:rsidR="00C56304" w:rsidRPr="00C56304" w:rsidRDefault="00C56304" w:rsidP="00C56304">
      <w:pPr>
        <w:rPr>
          <w:sz w:val="36"/>
          <w:szCs w:val="36"/>
        </w:rPr>
      </w:pPr>
    </w:p>
    <w:p w14:paraId="68190A5F" w14:textId="77777777" w:rsidR="00C56304" w:rsidRPr="00C56304" w:rsidRDefault="00C56304" w:rsidP="00C56304">
      <w:pPr>
        <w:rPr>
          <w:sz w:val="36"/>
          <w:szCs w:val="36"/>
        </w:rPr>
      </w:pPr>
    </w:p>
    <w:p w14:paraId="7E3B1838" w14:textId="4E95494E" w:rsidR="00C56304" w:rsidRPr="00C56304" w:rsidRDefault="00C56304" w:rsidP="00C56304">
      <w:pPr>
        <w:rPr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GB"/>
        </w:rPr>
        <w:id w:val="-8352982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73112A" w14:textId="0C63AE20" w:rsidR="009C69C2" w:rsidRDefault="009C69C2">
          <w:pPr>
            <w:pStyle w:val="TOCHeading"/>
          </w:pPr>
          <w:r>
            <w:t>Table of Contents</w:t>
          </w:r>
        </w:p>
        <w:p w14:paraId="0D49ADE6" w14:textId="27154D9E" w:rsidR="009C69C2" w:rsidRDefault="009C69C2">
          <w:pPr>
            <w:pStyle w:val="TOC1"/>
            <w:tabs>
              <w:tab w:val="right" w:leader="dot" w:pos="10450"/>
            </w:tabs>
            <w:rPr>
              <w:rFonts w:eastAsiaTheme="minorEastAsia"/>
              <w:b w:val="0"/>
              <w:bCs w:val="0"/>
              <w:caps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48500748" w:history="1">
            <w:r w:rsidRPr="00245970">
              <w:rPr>
                <w:rStyle w:val="Hyperlink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_Toc48500748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113D7" w14:textId="74881A3B" w:rsidR="009C69C2" w:rsidRDefault="00C22333">
          <w:pPr>
            <w:pStyle w:val="TOC1"/>
            <w:tabs>
              <w:tab w:val="right" w:leader="dot" w:pos="10450"/>
            </w:tabs>
            <w:rPr>
              <w:rFonts w:eastAsiaTheme="minorEastAsia"/>
              <w:b w:val="0"/>
              <w:bCs w:val="0"/>
              <w:caps/>
              <w:noProof/>
              <w:lang w:eastAsia="en-GB"/>
            </w:rPr>
          </w:pPr>
          <w:hyperlink w:anchor="_Toc48500749" w:history="1">
            <w:r w:rsidR="009C69C2" w:rsidRPr="00245970">
              <w:rPr>
                <w:rStyle w:val="Hyperlink"/>
                <w:noProof/>
              </w:rPr>
              <w:t>Gallery</w:t>
            </w:r>
            <w:r w:rsidR="009C69C2">
              <w:rPr>
                <w:noProof/>
                <w:webHidden/>
              </w:rPr>
              <w:tab/>
            </w:r>
            <w:r w:rsidR="009C69C2">
              <w:rPr>
                <w:noProof/>
                <w:webHidden/>
              </w:rPr>
              <w:fldChar w:fldCharType="begin"/>
            </w:r>
            <w:r w:rsidR="009C69C2">
              <w:rPr>
                <w:noProof/>
                <w:webHidden/>
              </w:rPr>
              <w:instrText xml:space="preserve"> PAGEREF _Toc48500749 \h </w:instrText>
            </w:r>
            <w:r w:rsidR="009C69C2">
              <w:rPr>
                <w:noProof/>
                <w:webHidden/>
              </w:rPr>
            </w:r>
            <w:r w:rsidR="009C69C2">
              <w:rPr>
                <w:noProof/>
                <w:webHidden/>
              </w:rPr>
              <w:fldChar w:fldCharType="separate"/>
            </w:r>
            <w:r w:rsidR="009C69C2">
              <w:rPr>
                <w:noProof/>
                <w:webHidden/>
              </w:rPr>
              <w:t>4</w:t>
            </w:r>
            <w:r w:rsidR="009C69C2">
              <w:rPr>
                <w:noProof/>
                <w:webHidden/>
              </w:rPr>
              <w:fldChar w:fldCharType="end"/>
            </w:r>
          </w:hyperlink>
        </w:p>
        <w:p w14:paraId="41663985" w14:textId="24633136" w:rsidR="009C69C2" w:rsidRDefault="009C69C2">
          <w:r>
            <w:rPr>
              <w:b/>
              <w:bCs/>
              <w:noProof/>
            </w:rPr>
            <w:fldChar w:fldCharType="end"/>
          </w:r>
        </w:p>
      </w:sdtContent>
    </w:sdt>
    <w:p w14:paraId="5E93CB7E" w14:textId="77777777" w:rsidR="00C56304" w:rsidRDefault="00C56304">
      <w:r>
        <w:br w:type="page"/>
      </w:r>
    </w:p>
    <w:p w14:paraId="66F29AC1" w14:textId="77777777" w:rsidR="00C56304" w:rsidRDefault="007B41CC" w:rsidP="00C56304">
      <w:pPr>
        <w:pStyle w:val="Heading1"/>
      </w:pPr>
      <w:bookmarkStart w:id="0" w:name="_Toc48500748"/>
      <w:r>
        <w:lastRenderedPageBreak/>
        <w:t>General</w:t>
      </w:r>
      <w:bookmarkEnd w:id="0"/>
    </w:p>
    <w:p w14:paraId="0427D33B" w14:textId="77777777" w:rsidR="00C56304" w:rsidRDefault="00C56304" w:rsidP="00C563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F0371C" w14:paraId="31487D2D" w14:textId="77777777" w:rsidTr="00F0371C">
        <w:tc>
          <w:tcPr>
            <w:tcW w:w="5225" w:type="dxa"/>
          </w:tcPr>
          <w:p w14:paraId="06DF2E3E" w14:textId="77777777" w:rsidR="00F0371C" w:rsidRPr="00F0371C" w:rsidRDefault="007B41CC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5225" w:type="dxa"/>
          </w:tcPr>
          <w:p w14:paraId="3AFDAFA7" w14:textId="3E2766B0" w:rsidR="00F0371C" w:rsidRDefault="009C69C2" w:rsidP="00C56304">
            <w:r>
              <w:t>BF-88E</w:t>
            </w:r>
          </w:p>
        </w:tc>
      </w:tr>
      <w:tr w:rsidR="00F0371C" w14:paraId="5C6F774B" w14:textId="77777777" w:rsidTr="00F0371C">
        <w:tc>
          <w:tcPr>
            <w:tcW w:w="5225" w:type="dxa"/>
          </w:tcPr>
          <w:p w14:paraId="44F6E337" w14:textId="77777777" w:rsidR="00EC1D0E" w:rsidRPr="00F0371C" w:rsidRDefault="007B41CC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Brand</w:t>
            </w:r>
          </w:p>
        </w:tc>
        <w:tc>
          <w:tcPr>
            <w:tcW w:w="5225" w:type="dxa"/>
          </w:tcPr>
          <w:p w14:paraId="4E7793D7" w14:textId="6D521B7A" w:rsidR="00F0371C" w:rsidRDefault="009C69C2" w:rsidP="00C56304">
            <w:proofErr w:type="spellStart"/>
            <w:r>
              <w:t>Baofeng</w:t>
            </w:r>
            <w:proofErr w:type="spellEnd"/>
          </w:p>
        </w:tc>
      </w:tr>
      <w:tr w:rsidR="00F0371C" w14:paraId="79BEC3DD" w14:textId="77777777" w:rsidTr="00F0371C">
        <w:tc>
          <w:tcPr>
            <w:tcW w:w="5225" w:type="dxa"/>
          </w:tcPr>
          <w:p w14:paraId="3B40706F" w14:textId="77777777" w:rsidR="00F0371C" w:rsidRPr="00F0371C" w:rsidRDefault="00EC1D0E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Release Date</w:t>
            </w:r>
          </w:p>
        </w:tc>
        <w:tc>
          <w:tcPr>
            <w:tcW w:w="5225" w:type="dxa"/>
          </w:tcPr>
          <w:p w14:paraId="3226134A" w14:textId="77777777" w:rsidR="00F0371C" w:rsidRDefault="00F0371C" w:rsidP="00C56304"/>
        </w:tc>
      </w:tr>
      <w:tr w:rsidR="00F0371C" w14:paraId="5EEED459" w14:textId="77777777" w:rsidTr="00F0371C">
        <w:tc>
          <w:tcPr>
            <w:tcW w:w="5225" w:type="dxa"/>
          </w:tcPr>
          <w:p w14:paraId="266CE827" w14:textId="77777777" w:rsidR="00F0371C" w:rsidRPr="00F0371C" w:rsidRDefault="007B41CC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Wattage</w:t>
            </w:r>
          </w:p>
        </w:tc>
        <w:tc>
          <w:tcPr>
            <w:tcW w:w="5225" w:type="dxa"/>
          </w:tcPr>
          <w:p w14:paraId="3B12E52D" w14:textId="16A65001" w:rsidR="00F0371C" w:rsidRDefault="009C69C2" w:rsidP="00C56304">
            <w:r>
              <w:t>0.5W</w:t>
            </w:r>
          </w:p>
        </w:tc>
      </w:tr>
      <w:tr w:rsidR="000C6413" w14:paraId="3BFF57C0" w14:textId="77777777" w:rsidTr="00F0371C">
        <w:tc>
          <w:tcPr>
            <w:tcW w:w="5225" w:type="dxa"/>
          </w:tcPr>
          <w:p w14:paraId="0B5554D8" w14:textId="77777777" w:rsidR="000C6413" w:rsidRDefault="000C6413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Frequency Range</w:t>
            </w:r>
          </w:p>
        </w:tc>
        <w:tc>
          <w:tcPr>
            <w:tcW w:w="5225" w:type="dxa"/>
          </w:tcPr>
          <w:p w14:paraId="63A49545" w14:textId="2E980156" w:rsidR="000C6413" w:rsidRDefault="009C69C2" w:rsidP="00C56304">
            <w:r>
              <w:t>PMR446MHz</w:t>
            </w:r>
          </w:p>
        </w:tc>
      </w:tr>
      <w:tr w:rsidR="000C6413" w14:paraId="5D9F84F2" w14:textId="77777777" w:rsidTr="00F0371C">
        <w:tc>
          <w:tcPr>
            <w:tcW w:w="5225" w:type="dxa"/>
          </w:tcPr>
          <w:p w14:paraId="4DD638DD" w14:textId="77777777" w:rsidR="000C6413" w:rsidRDefault="000C6413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Battery</w:t>
            </w:r>
          </w:p>
        </w:tc>
        <w:tc>
          <w:tcPr>
            <w:tcW w:w="5225" w:type="dxa"/>
          </w:tcPr>
          <w:p w14:paraId="2E506781" w14:textId="667B74F7" w:rsidR="000C6413" w:rsidRDefault="009C69C2" w:rsidP="00C56304">
            <w:r>
              <w:t>DC3.7V 1500mAh</w:t>
            </w:r>
          </w:p>
        </w:tc>
      </w:tr>
      <w:tr w:rsidR="006A150D" w14:paraId="5FFF0E8E" w14:textId="77777777" w:rsidTr="00F0371C">
        <w:tc>
          <w:tcPr>
            <w:tcW w:w="5225" w:type="dxa"/>
          </w:tcPr>
          <w:p w14:paraId="17B29C78" w14:textId="66913D94" w:rsidR="006A150D" w:rsidRDefault="006A150D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Channels</w:t>
            </w:r>
          </w:p>
        </w:tc>
        <w:tc>
          <w:tcPr>
            <w:tcW w:w="5225" w:type="dxa"/>
          </w:tcPr>
          <w:p w14:paraId="3A295DC5" w14:textId="1DB24EDA" w:rsidR="006A150D" w:rsidRDefault="006A150D" w:rsidP="00C56304">
            <w:r>
              <w:t>16</w:t>
            </w:r>
          </w:p>
        </w:tc>
      </w:tr>
    </w:tbl>
    <w:p w14:paraId="4BBC23E3" w14:textId="77777777" w:rsidR="00F0371C" w:rsidRDefault="00F0371C" w:rsidP="00C56304"/>
    <w:p w14:paraId="0BB98B7E" w14:textId="77777777" w:rsidR="00F02A2A" w:rsidRDefault="00F02A2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82913F3" w14:textId="77777777" w:rsidR="00F02A2A" w:rsidRDefault="00F02A2A" w:rsidP="00F02A2A">
      <w:pPr>
        <w:pStyle w:val="Heading1"/>
      </w:pPr>
      <w:bookmarkStart w:id="1" w:name="_Toc48500749"/>
      <w:r>
        <w:lastRenderedPageBreak/>
        <w:t>Gallery</w:t>
      </w:r>
      <w:bookmarkEnd w:id="1"/>
    </w:p>
    <w:p w14:paraId="0AEF2D71" w14:textId="77777777" w:rsidR="00F02A2A" w:rsidRDefault="00F02A2A" w:rsidP="00F02A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F02A2A" w14:paraId="3E803979" w14:textId="77777777" w:rsidTr="00CE7DE9">
        <w:tc>
          <w:tcPr>
            <w:tcW w:w="5225" w:type="dxa"/>
            <w:vAlign w:val="center"/>
          </w:tcPr>
          <w:p w14:paraId="14AF0B90" w14:textId="77777777" w:rsidR="00F02A2A" w:rsidRPr="00392F37" w:rsidRDefault="00F02A2A" w:rsidP="00CE7DE9">
            <w:pPr>
              <w:jc w:val="center"/>
              <w:rPr>
                <w:b/>
                <w:bCs/>
              </w:rPr>
            </w:pPr>
            <w:r w:rsidRPr="00392F37">
              <w:rPr>
                <w:b/>
                <w:bCs/>
              </w:rPr>
              <w:t>Description</w:t>
            </w:r>
          </w:p>
        </w:tc>
        <w:tc>
          <w:tcPr>
            <w:tcW w:w="5225" w:type="dxa"/>
            <w:vAlign w:val="center"/>
          </w:tcPr>
          <w:p w14:paraId="1A5B600B" w14:textId="77777777" w:rsidR="00F02A2A" w:rsidRPr="00392F37" w:rsidRDefault="00F02A2A" w:rsidP="00CE7DE9">
            <w:pPr>
              <w:jc w:val="center"/>
              <w:rPr>
                <w:b/>
                <w:bCs/>
              </w:rPr>
            </w:pPr>
            <w:r w:rsidRPr="00392F37">
              <w:rPr>
                <w:b/>
                <w:bCs/>
              </w:rPr>
              <w:t>Image</w:t>
            </w:r>
          </w:p>
        </w:tc>
      </w:tr>
      <w:tr w:rsidR="00F02A2A" w14:paraId="464FE2F7" w14:textId="77777777" w:rsidTr="00CE7DE9">
        <w:tc>
          <w:tcPr>
            <w:tcW w:w="5225" w:type="dxa"/>
            <w:vAlign w:val="center"/>
          </w:tcPr>
          <w:p w14:paraId="5829A8A1" w14:textId="73B18007" w:rsidR="00F02A2A" w:rsidRDefault="009C69C2" w:rsidP="00CE7DE9">
            <w:pPr>
              <w:jc w:val="center"/>
            </w:pPr>
            <w:r>
              <w:t>Details</w:t>
            </w:r>
          </w:p>
        </w:tc>
        <w:tc>
          <w:tcPr>
            <w:tcW w:w="5225" w:type="dxa"/>
            <w:vAlign w:val="center"/>
          </w:tcPr>
          <w:p w14:paraId="513701E1" w14:textId="0F4BE561" w:rsidR="00F02A2A" w:rsidRDefault="009C69C2" w:rsidP="00CE7DE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AB713C" wp14:editId="791C1A5C">
                  <wp:extent cx="2173925" cy="2160000"/>
                  <wp:effectExtent l="0" t="0" r="0" b="0"/>
                  <wp:docPr id="2" name="Picture 2" descr="A picture containing cell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cellphone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92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C2" w14:paraId="61EFC2E1" w14:textId="77777777" w:rsidTr="00CE7DE9">
        <w:tc>
          <w:tcPr>
            <w:tcW w:w="5225" w:type="dxa"/>
            <w:vAlign w:val="center"/>
          </w:tcPr>
          <w:p w14:paraId="7AA2BFB6" w14:textId="1C4A8A19" w:rsidR="009C69C2" w:rsidRDefault="009C69C2" w:rsidP="00CE7DE9">
            <w:pPr>
              <w:jc w:val="center"/>
            </w:pPr>
            <w:r>
              <w:t>Dimensions Diagonal</w:t>
            </w:r>
          </w:p>
        </w:tc>
        <w:tc>
          <w:tcPr>
            <w:tcW w:w="5225" w:type="dxa"/>
            <w:vAlign w:val="center"/>
          </w:tcPr>
          <w:p w14:paraId="50A19576" w14:textId="646B29D8" w:rsidR="009C69C2" w:rsidRDefault="009C69C2" w:rsidP="00CE7DE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311E0E" wp14:editId="0DD5C7F7">
                  <wp:extent cx="2173925" cy="2160000"/>
                  <wp:effectExtent l="0" t="0" r="0" b="0"/>
                  <wp:docPr id="3" name="Picture 3" descr="A picture containing different, table, sitting, cell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different, table, sitting, cellphone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92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C2" w14:paraId="5D1ACE22" w14:textId="77777777" w:rsidTr="00CE7DE9">
        <w:tc>
          <w:tcPr>
            <w:tcW w:w="5225" w:type="dxa"/>
            <w:vAlign w:val="center"/>
          </w:tcPr>
          <w:p w14:paraId="2CC93844" w14:textId="13FECEC9" w:rsidR="009C69C2" w:rsidRDefault="009C69C2" w:rsidP="009C69C2">
            <w:pPr>
              <w:jc w:val="center"/>
            </w:pPr>
            <w:r>
              <w:t>Front and Sides with Labels</w:t>
            </w:r>
          </w:p>
        </w:tc>
        <w:tc>
          <w:tcPr>
            <w:tcW w:w="5225" w:type="dxa"/>
            <w:vAlign w:val="center"/>
          </w:tcPr>
          <w:p w14:paraId="3E805A73" w14:textId="63499681" w:rsidR="009C69C2" w:rsidRDefault="009C69C2" w:rsidP="00CE7DE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1FB71F" wp14:editId="05099966">
                  <wp:extent cx="2732030" cy="2160000"/>
                  <wp:effectExtent l="0" t="0" r="0" b="0"/>
                  <wp:docPr id="4" name="Picture 4" descr="A picture containing table, grou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table, group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42" b="12986"/>
                          <a:stretch/>
                        </pic:blipFill>
                        <pic:spPr bwMode="auto">
                          <a:xfrm>
                            <a:off x="0" y="0"/>
                            <a:ext cx="2732030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C2" w14:paraId="1FE38724" w14:textId="77777777" w:rsidTr="00CE7DE9">
        <w:tc>
          <w:tcPr>
            <w:tcW w:w="5225" w:type="dxa"/>
            <w:vAlign w:val="center"/>
          </w:tcPr>
          <w:p w14:paraId="21CFD354" w14:textId="29FBF34B" w:rsidR="009C69C2" w:rsidRDefault="009C69C2" w:rsidP="00CE7DE9">
            <w:pPr>
              <w:jc w:val="center"/>
            </w:pPr>
            <w:r>
              <w:lastRenderedPageBreak/>
              <w:t>General Multifunction</w:t>
            </w:r>
          </w:p>
        </w:tc>
        <w:tc>
          <w:tcPr>
            <w:tcW w:w="5225" w:type="dxa"/>
            <w:vAlign w:val="center"/>
          </w:tcPr>
          <w:p w14:paraId="3CEB09CB" w14:textId="5A057B4B" w:rsidR="009C69C2" w:rsidRDefault="009C69C2" w:rsidP="00CE7DE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57C87C" wp14:editId="38FA8CA2">
                  <wp:extent cx="2173925" cy="2160000"/>
                  <wp:effectExtent l="0" t="0" r="0" b="0"/>
                  <wp:docPr id="5" name="Picture 5" descr="A picture containing cell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containing cellphone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92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C2" w14:paraId="30A3CE11" w14:textId="77777777" w:rsidTr="00CE7DE9">
        <w:tc>
          <w:tcPr>
            <w:tcW w:w="5225" w:type="dxa"/>
            <w:vAlign w:val="center"/>
          </w:tcPr>
          <w:p w14:paraId="63CFB747" w14:textId="77C86963" w:rsidR="009C69C2" w:rsidRDefault="009C69C2" w:rsidP="00CE7DE9">
            <w:pPr>
              <w:jc w:val="center"/>
            </w:pPr>
            <w:r>
              <w:t>Headphones</w:t>
            </w:r>
          </w:p>
        </w:tc>
        <w:tc>
          <w:tcPr>
            <w:tcW w:w="5225" w:type="dxa"/>
            <w:vAlign w:val="center"/>
          </w:tcPr>
          <w:p w14:paraId="32B6FA0F" w14:textId="605D4556" w:rsidR="009C69C2" w:rsidRDefault="009C69C2" w:rsidP="00CE7DE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39D4BF" wp14:editId="65420797">
                  <wp:extent cx="2173925" cy="2160000"/>
                  <wp:effectExtent l="0" t="0" r="0" b="0"/>
                  <wp:docPr id="6" name="Picture 6" descr="A picture containing indoor, person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picture containing indoor, person, table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92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C2" w14:paraId="30693300" w14:textId="77777777" w:rsidTr="00CE7DE9">
        <w:tc>
          <w:tcPr>
            <w:tcW w:w="5225" w:type="dxa"/>
            <w:vAlign w:val="center"/>
          </w:tcPr>
          <w:p w14:paraId="38EE74F8" w14:textId="33FA8200" w:rsidR="009C69C2" w:rsidRDefault="009C69C2" w:rsidP="00CE7DE9">
            <w:pPr>
              <w:jc w:val="center"/>
            </w:pPr>
            <w:r>
              <w:t>Package List</w:t>
            </w:r>
          </w:p>
        </w:tc>
        <w:tc>
          <w:tcPr>
            <w:tcW w:w="5225" w:type="dxa"/>
            <w:vAlign w:val="center"/>
          </w:tcPr>
          <w:p w14:paraId="2F0A1234" w14:textId="33A9DD6A" w:rsidR="009C69C2" w:rsidRDefault="009C69C2" w:rsidP="00CE7DE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9FF145" wp14:editId="29C45F81">
                  <wp:extent cx="2173925" cy="2160000"/>
                  <wp:effectExtent l="0" t="0" r="0" b="0"/>
                  <wp:docPr id="7" name="Picture 7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close up of a device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92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C2" w14:paraId="49EC71CB" w14:textId="77777777" w:rsidTr="00CE7DE9">
        <w:tc>
          <w:tcPr>
            <w:tcW w:w="5225" w:type="dxa"/>
            <w:vAlign w:val="center"/>
          </w:tcPr>
          <w:p w14:paraId="78DC18CF" w14:textId="464F9C02" w:rsidR="009C69C2" w:rsidRDefault="009C69C2" w:rsidP="00CE7DE9">
            <w:pPr>
              <w:jc w:val="center"/>
            </w:pPr>
            <w:r>
              <w:t>Two Radios and Docks</w:t>
            </w:r>
          </w:p>
        </w:tc>
        <w:tc>
          <w:tcPr>
            <w:tcW w:w="5225" w:type="dxa"/>
            <w:vAlign w:val="center"/>
          </w:tcPr>
          <w:p w14:paraId="2EB0A666" w14:textId="3F52946A" w:rsidR="009C69C2" w:rsidRDefault="009C69C2" w:rsidP="00CE7DE9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147734" wp14:editId="6972E383">
                  <wp:extent cx="2172970" cy="2159635"/>
                  <wp:effectExtent l="0" t="0" r="0" b="0"/>
                  <wp:docPr id="8" name="Picture 8" descr="A picture containing table, cake, group, cell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table, cake, group, cellphone&#10;&#10;Description automatically generated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-27"/>
                          <a:stretch/>
                        </pic:blipFill>
                        <pic:spPr bwMode="auto">
                          <a:xfrm>
                            <a:off x="0" y="0"/>
                            <a:ext cx="2173925" cy="2160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C2E97D" w14:textId="77777777" w:rsidR="00F02A2A" w:rsidRPr="00F02A2A" w:rsidRDefault="00F02A2A" w:rsidP="00F02A2A"/>
    <w:sectPr w:rsidR="00F02A2A" w:rsidRPr="00F02A2A" w:rsidSect="009E64D7">
      <w:headerReference w:type="default" r:id="rId15"/>
      <w:footerReference w:type="even" r:id="rId16"/>
      <w:footerReference w:type="default" r:id="rId17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25A64" w14:textId="77777777" w:rsidR="00C22333" w:rsidRDefault="00C22333" w:rsidP="003E4ED0">
      <w:r>
        <w:separator/>
      </w:r>
    </w:p>
  </w:endnote>
  <w:endnote w:type="continuationSeparator" w:id="0">
    <w:p w14:paraId="755C98BE" w14:textId="77777777" w:rsidR="00C22333" w:rsidRDefault="00C22333" w:rsidP="003E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4339833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43B175D" w14:textId="77777777" w:rsidR="003E4ED0" w:rsidRDefault="003E4ED0" w:rsidP="00324F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FC1F3A" w14:textId="77777777" w:rsidR="003E4ED0" w:rsidRDefault="003E4E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6183497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69A660" w14:textId="77777777" w:rsidR="003E4ED0" w:rsidRDefault="003E4ED0" w:rsidP="00324F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7206420" w14:textId="77777777" w:rsidR="003E4ED0" w:rsidRDefault="003E4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BCDF8D" w14:textId="77777777" w:rsidR="00C22333" w:rsidRDefault="00C22333" w:rsidP="003E4ED0">
      <w:r>
        <w:separator/>
      </w:r>
    </w:p>
  </w:footnote>
  <w:footnote w:type="continuationSeparator" w:id="0">
    <w:p w14:paraId="624A0C7C" w14:textId="77777777" w:rsidR="00C22333" w:rsidRDefault="00C22333" w:rsidP="003E4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42DBD" w14:textId="7D1733D6" w:rsidR="003E4ED0" w:rsidRDefault="003E4ED0">
    <w:pPr>
      <w:pStyle w:val="Header"/>
    </w:pPr>
    <w:r>
      <w:t xml:space="preserve">Radio: </w:t>
    </w:r>
    <w:r w:rsidR="009C69C2" w:rsidRPr="009C69C2">
      <w:rPr>
        <w:color w:val="000000" w:themeColor="text1"/>
      </w:rPr>
      <w:t>BF-88E</w:t>
    </w:r>
    <w:r w:rsidRPr="009C69C2">
      <w:rPr>
        <w:color w:val="000000" w:themeColor="text1"/>
      </w:rPr>
      <w:ptab w:relativeTo="margin" w:alignment="center" w:leader="none"/>
    </w:r>
    <w:r w:rsidRPr="009C69C2">
      <w:rPr>
        <w:color w:val="000000" w:themeColor="text1"/>
      </w:rPr>
      <w:ptab w:relativeTo="margin" w:alignment="right" w:leader="none"/>
    </w:r>
    <w:r w:rsidRPr="009C69C2">
      <w:rPr>
        <w:color w:val="000000" w:themeColor="text1"/>
      </w:rPr>
      <w:t>Sunday</w:t>
    </w:r>
    <w:r>
      <w:t>, 16 August 2020</w:t>
    </w:r>
  </w:p>
  <w:p w14:paraId="4A1B8E6A" w14:textId="77777777" w:rsidR="00C56304" w:rsidRDefault="00C56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FD"/>
    <w:rsid w:val="000C6413"/>
    <w:rsid w:val="002413AD"/>
    <w:rsid w:val="002F5CF7"/>
    <w:rsid w:val="003E4ED0"/>
    <w:rsid w:val="004522D5"/>
    <w:rsid w:val="006568C9"/>
    <w:rsid w:val="00661B6D"/>
    <w:rsid w:val="006A150D"/>
    <w:rsid w:val="006F7C85"/>
    <w:rsid w:val="007809FD"/>
    <w:rsid w:val="007B41CC"/>
    <w:rsid w:val="009354E8"/>
    <w:rsid w:val="00947A41"/>
    <w:rsid w:val="009C69C2"/>
    <w:rsid w:val="009D055A"/>
    <w:rsid w:val="009D0D1A"/>
    <w:rsid w:val="009E64D7"/>
    <w:rsid w:val="00A257CA"/>
    <w:rsid w:val="00AC1FF5"/>
    <w:rsid w:val="00BE6009"/>
    <w:rsid w:val="00C22333"/>
    <w:rsid w:val="00C42102"/>
    <w:rsid w:val="00C56304"/>
    <w:rsid w:val="00CF2D01"/>
    <w:rsid w:val="00DD6B20"/>
    <w:rsid w:val="00EC1D0E"/>
    <w:rsid w:val="00F02A2A"/>
    <w:rsid w:val="00F0371C"/>
    <w:rsid w:val="00F212AD"/>
    <w:rsid w:val="00FF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7839"/>
  <w15:chartTrackingRefBased/>
  <w15:docId w15:val="{931CC768-2045-6A41-8907-21F9762F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E4E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ED0"/>
  </w:style>
  <w:style w:type="character" w:styleId="PageNumber">
    <w:name w:val="page number"/>
    <w:basedOn w:val="DefaultParagraphFont"/>
    <w:uiPriority w:val="99"/>
    <w:semiHidden/>
    <w:unhideWhenUsed/>
    <w:rsid w:val="003E4ED0"/>
  </w:style>
  <w:style w:type="paragraph" w:styleId="Header">
    <w:name w:val="header"/>
    <w:basedOn w:val="Normal"/>
    <w:link w:val="HeaderChar"/>
    <w:uiPriority w:val="99"/>
    <w:unhideWhenUsed/>
    <w:rsid w:val="003E4E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ED0"/>
  </w:style>
  <w:style w:type="character" w:customStyle="1" w:styleId="Heading1Char">
    <w:name w:val="Heading 1 Char"/>
    <w:basedOn w:val="DefaultParagraphFont"/>
    <w:link w:val="Heading1"/>
    <w:uiPriority w:val="9"/>
    <w:rsid w:val="00C56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5630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56304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5630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630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5630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5630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5630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5630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5630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56304"/>
    <w:pPr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37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muelnetherway/GitWorkspace/Digital-Radios/Documents/Templates/Specification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7FBEFE-6793-D04B-A2D5-3F454752A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Specifications.dotx</Template>
  <TotalTime>7</TotalTime>
  <Pages>5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NETHERWAY S. (955794)</cp:lastModifiedBy>
  <cp:revision>3</cp:revision>
  <dcterms:created xsi:type="dcterms:W3CDTF">2020-08-16T16:27:00Z</dcterms:created>
  <dcterms:modified xsi:type="dcterms:W3CDTF">2020-08-16T19:21:00Z</dcterms:modified>
</cp:coreProperties>
</file>