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D8776" w14:textId="77777777" w:rsidR="003E4ED0" w:rsidRDefault="003E4ED0" w:rsidP="00C56304">
      <w:pPr>
        <w:jc w:val="center"/>
        <w:rPr>
          <w:sz w:val="36"/>
          <w:szCs w:val="36"/>
        </w:rPr>
      </w:pPr>
      <w:r>
        <w:rPr>
          <w:sz w:val="36"/>
          <w:szCs w:val="36"/>
        </w:rPr>
        <w:t>Release Notes</w:t>
      </w:r>
    </w:p>
    <w:p w14:paraId="17026F98" w14:textId="77777777" w:rsidR="003E4ED0" w:rsidRDefault="003E4ED0" w:rsidP="003E4ED0">
      <w:pPr>
        <w:jc w:val="center"/>
        <w:rPr>
          <w:sz w:val="36"/>
          <w:szCs w:val="36"/>
        </w:rPr>
      </w:pPr>
    </w:p>
    <w:p w14:paraId="7A4BF9E5" w14:textId="356ADA15" w:rsidR="00C56304" w:rsidRDefault="00F24EC7" w:rsidP="002E288F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AA195FD" wp14:editId="7B60135A">
            <wp:extent cx="6642100" cy="6599555"/>
            <wp:effectExtent l="0" t="0" r="0" b="4445"/>
            <wp:docPr id="2" name="Picture 2" descr="A picture containing table,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able, group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A975" w14:textId="41DCE43F" w:rsidR="002E288F" w:rsidRPr="00C56304" w:rsidRDefault="002E288F" w:rsidP="002E288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GB"/>
        </w:rPr>
        <w:id w:val="129247350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AE5A96" w14:textId="33783B38" w:rsidR="0016002C" w:rsidRDefault="0016002C">
          <w:pPr>
            <w:pStyle w:val="TOCHeading"/>
          </w:pPr>
          <w:r>
            <w:t>Table of Contents</w:t>
          </w:r>
        </w:p>
        <w:p w14:paraId="79CAE6F3" w14:textId="1B26C89B" w:rsidR="00A44400" w:rsidRDefault="0016002C">
          <w:pPr>
            <w:pStyle w:val="TOC1"/>
            <w:tabs>
              <w:tab w:val="right" w:leader="dot" w:pos="104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48554802" w:history="1">
            <w:r w:rsidR="00A44400" w:rsidRPr="007B6156">
              <w:rPr>
                <w:rStyle w:val="Hyperlink"/>
                <w:noProof/>
              </w:rPr>
              <w:t>Version v1.0.0</w:t>
            </w:r>
            <w:r w:rsidR="00A44400">
              <w:rPr>
                <w:noProof/>
                <w:webHidden/>
              </w:rPr>
              <w:tab/>
            </w:r>
            <w:r w:rsidR="00A44400">
              <w:rPr>
                <w:noProof/>
                <w:webHidden/>
              </w:rPr>
              <w:fldChar w:fldCharType="begin"/>
            </w:r>
            <w:r w:rsidR="00A44400">
              <w:rPr>
                <w:noProof/>
                <w:webHidden/>
              </w:rPr>
              <w:instrText xml:space="preserve"> PAGEREF _Toc48554802 \h </w:instrText>
            </w:r>
            <w:r w:rsidR="00A44400">
              <w:rPr>
                <w:noProof/>
                <w:webHidden/>
              </w:rPr>
            </w:r>
            <w:r w:rsidR="00A44400">
              <w:rPr>
                <w:noProof/>
                <w:webHidden/>
              </w:rPr>
              <w:fldChar w:fldCharType="separate"/>
            </w:r>
            <w:r w:rsidR="00A44400">
              <w:rPr>
                <w:noProof/>
                <w:webHidden/>
              </w:rPr>
              <w:t>3</w:t>
            </w:r>
            <w:r w:rsidR="00A44400">
              <w:rPr>
                <w:noProof/>
                <w:webHidden/>
              </w:rPr>
              <w:fldChar w:fldCharType="end"/>
            </w:r>
          </w:hyperlink>
        </w:p>
        <w:p w14:paraId="780AFFE5" w14:textId="18897F0E" w:rsidR="00A44400" w:rsidRDefault="00A44400">
          <w:pPr>
            <w:pStyle w:val="TOC1"/>
            <w:tabs>
              <w:tab w:val="right" w:leader="dot" w:pos="104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48554803" w:history="1">
            <w:r w:rsidRPr="007B6156">
              <w:rPr>
                <w:rStyle w:val="Hyperlink"/>
                <w:noProof/>
              </w:rPr>
              <w:t>Version v1.1.0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_Toc48554803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10AD" w14:textId="5907EBB3" w:rsidR="0016002C" w:rsidRDefault="0016002C">
          <w:r>
            <w:rPr>
              <w:b/>
              <w:bCs/>
              <w:noProof/>
            </w:rPr>
            <w:fldChar w:fldCharType="end"/>
          </w:r>
        </w:p>
      </w:sdtContent>
    </w:sdt>
    <w:p w14:paraId="41A6FF4F" w14:textId="77777777" w:rsidR="00C56304" w:rsidRDefault="00C56304">
      <w:r>
        <w:br w:type="page"/>
      </w:r>
    </w:p>
    <w:p w14:paraId="3E9D42D4" w14:textId="77777777" w:rsidR="00C56304" w:rsidRPr="0016002C" w:rsidRDefault="00C56304" w:rsidP="0016002C">
      <w:pPr>
        <w:pStyle w:val="Heading1"/>
        <w:rPr>
          <w:color w:val="FF0000"/>
        </w:rPr>
      </w:pPr>
      <w:bookmarkStart w:id="0" w:name="_Toc48554802"/>
      <w:r>
        <w:lastRenderedPageBreak/>
        <w:t>Versio</w:t>
      </w:r>
      <w:r w:rsidR="00622A0A">
        <w:t>n v1.0.0</w:t>
      </w:r>
      <w:bookmarkEnd w:id="0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094"/>
        <w:gridCol w:w="8391"/>
      </w:tblGrid>
      <w:tr w:rsidR="00F0371C" w14:paraId="6BC7D014" w14:textId="77777777" w:rsidTr="0039258A">
        <w:tc>
          <w:tcPr>
            <w:tcW w:w="2094" w:type="dxa"/>
          </w:tcPr>
          <w:p w14:paraId="3219A3A5" w14:textId="77777777" w:rsidR="00F0371C" w:rsidRPr="00F0371C" w:rsidRDefault="00F0371C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8391" w:type="dxa"/>
          </w:tcPr>
          <w:p w14:paraId="1CA7C89C" w14:textId="77777777" w:rsidR="00F0371C" w:rsidRDefault="00470FBB" w:rsidP="00C56304">
            <w:r>
              <w:t>v1.0.0</w:t>
            </w:r>
          </w:p>
        </w:tc>
      </w:tr>
      <w:tr w:rsidR="00F0371C" w14:paraId="44AEEE5A" w14:textId="77777777" w:rsidTr="0039258A">
        <w:tc>
          <w:tcPr>
            <w:tcW w:w="2094" w:type="dxa"/>
          </w:tcPr>
          <w:p w14:paraId="6B866D13" w14:textId="77777777" w:rsidR="00EC1D0E" w:rsidRPr="00F0371C" w:rsidRDefault="00EC1D0E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8391" w:type="dxa"/>
          </w:tcPr>
          <w:p w14:paraId="1F135BA1" w14:textId="77777777" w:rsidR="00F0371C" w:rsidRDefault="00470FBB" w:rsidP="00C56304">
            <w:r>
              <w:t>Samuel Netherway</w:t>
            </w:r>
          </w:p>
        </w:tc>
      </w:tr>
      <w:tr w:rsidR="00F0371C" w14:paraId="69CD413E" w14:textId="77777777" w:rsidTr="0039258A">
        <w:tc>
          <w:tcPr>
            <w:tcW w:w="2094" w:type="dxa"/>
          </w:tcPr>
          <w:p w14:paraId="05FADBC0" w14:textId="77777777" w:rsidR="00F0371C" w:rsidRPr="00F0371C" w:rsidRDefault="00EC1D0E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Release Date</w:t>
            </w:r>
          </w:p>
        </w:tc>
        <w:tc>
          <w:tcPr>
            <w:tcW w:w="8391" w:type="dxa"/>
          </w:tcPr>
          <w:p w14:paraId="03CCFB31" w14:textId="77777777" w:rsidR="00F0371C" w:rsidRDefault="00470FBB" w:rsidP="00C56304">
            <w:r>
              <w:t>16/08/2020</w:t>
            </w:r>
          </w:p>
        </w:tc>
      </w:tr>
      <w:tr w:rsidR="0039258A" w14:paraId="4BF4F9D9" w14:textId="77777777" w:rsidTr="0039258A">
        <w:tc>
          <w:tcPr>
            <w:tcW w:w="2094" w:type="dxa"/>
          </w:tcPr>
          <w:p w14:paraId="024CDB71" w14:textId="77777777" w:rsidR="0039258A" w:rsidRDefault="0039258A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Intended Users</w:t>
            </w:r>
          </w:p>
        </w:tc>
        <w:tc>
          <w:tcPr>
            <w:tcW w:w="8391" w:type="dxa"/>
          </w:tcPr>
          <w:p w14:paraId="598B3173" w14:textId="77777777" w:rsidR="0039258A" w:rsidRDefault="00470FBB" w:rsidP="00C56304">
            <w:r>
              <w:t>All Users</w:t>
            </w:r>
          </w:p>
        </w:tc>
      </w:tr>
      <w:tr w:rsidR="00F0371C" w14:paraId="101533FB" w14:textId="77777777" w:rsidTr="0039258A">
        <w:tc>
          <w:tcPr>
            <w:tcW w:w="2094" w:type="dxa"/>
          </w:tcPr>
          <w:p w14:paraId="1021C7FC" w14:textId="77777777" w:rsidR="00F0371C" w:rsidRPr="00F0371C" w:rsidRDefault="00EC1D0E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Changes</w:t>
            </w:r>
          </w:p>
        </w:tc>
        <w:tc>
          <w:tcPr>
            <w:tcW w:w="8391" w:type="dxa"/>
          </w:tcPr>
          <w:p w14:paraId="7B01D354" w14:textId="77777777" w:rsidR="00F0371C" w:rsidRDefault="00470FBB" w:rsidP="00C56304">
            <w:r>
              <w:t>Initial release with Licence Free Frequencies on channels 1 through 8.</w:t>
            </w:r>
          </w:p>
        </w:tc>
      </w:tr>
      <w:tr w:rsidR="00470FBB" w14:paraId="461FAC26" w14:textId="77777777" w:rsidTr="0039258A">
        <w:tc>
          <w:tcPr>
            <w:tcW w:w="2094" w:type="dxa"/>
          </w:tcPr>
          <w:p w14:paraId="1877DE68" w14:textId="77777777" w:rsidR="00470FBB" w:rsidRDefault="00470FBB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Compatibility</w:t>
            </w:r>
          </w:p>
        </w:tc>
        <w:tc>
          <w:tcPr>
            <w:tcW w:w="8391" w:type="dxa"/>
          </w:tcPr>
          <w:p w14:paraId="499BF46D" w14:textId="77777777" w:rsidR="00470FBB" w:rsidRDefault="00470FBB" w:rsidP="00C56304">
            <w:r>
              <w:t>BF-888</w:t>
            </w:r>
          </w:p>
          <w:p w14:paraId="7EFCDFB9" w14:textId="77777777" w:rsidR="00470FBB" w:rsidRDefault="00470FBB" w:rsidP="00C56304">
            <w:r>
              <w:t>BF-88E</w:t>
            </w:r>
          </w:p>
        </w:tc>
      </w:tr>
      <w:tr w:rsidR="00F0371C" w14:paraId="6C8EDC04" w14:textId="77777777" w:rsidTr="0039258A">
        <w:tc>
          <w:tcPr>
            <w:tcW w:w="2094" w:type="dxa"/>
          </w:tcPr>
          <w:p w14:paraId="481C1608" w14:textId="77777777" w:rsidR="00F0371C" w:rsidRPr="00F0371C" w:rsidRDefault="0039258A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Important Details</w:t>
            </w:r>
          </w:p>
        </w:tc>
        <w:tc>
          <w:tcPr>
            <w:tcW w:w="8391" w:type="dxa"/>
          </w:tcPr>
          <w:p w14:paraId="7885FDC8" w14:textId="77777777" w:rsidR="00470FBB" w:rsidRDefault="00470FBB" w:rsidP="00470FBB">
            <w:r>
              <w:t>UK Licence Free Frequencies List:</w:t>
            </w:r>
          </w:p>
          <w:p w14:paraId="4765C96F" w14:textId="77777777" w:rsidR="00470FBB" w:rsidRDefault="00470FBB" w:rsidP="00470FBB"/>
          <w:p w14:paraId="26ED70D5" w14:textId="77777777" w:rsidR="00470FBB" w:rsidRDefault="00470FBB" w:rsidP="00470FBB">
            <w:pPr>
              <w:pStyle w:val="ListParagraph"/>
              <w:numPr>
                <w:ilvl w:val="0"/>
                <w:numId w:val="2"/>
              </w:numPr>
            </w:pPr>
            <w:r>
              <w:t>Channel 1: 446.00625</w:t>
            </w:r>
          </w:p>
          <w:p w14:paraId="7E0E561F" w14:textId="77777777" w:rsidR="00470FBB" w:rsidRDefault="00470FBB" w:rsidP="00470FBB">
            <w:pPr>
              <w:pStyle w:val="ListParagraph"/>
              <w:numPr>
                <w:ilvl w:val="0"/>
                <w:numId w:val="2"/>
              </w:numPr>
            </w:pPr>
            <w:r>
              <w:t>Channel 2: 446.01875</w:t>
            </w:r>
          </w:p>
          <w:p w14:paraId="070ACCB1" w14:textId="77777777" w:rsidR="00470FBB" w:rsidRDefault="00470FBB" w:rsidP="00470FBB">
            <w:pPr>
              <w:pStyle w:val="ListParagraph"/>
              <w:numPr>
                <w:ilvl w:val="0"/>
                <w:numId w:val="2"/>
              </w:numPr>
            </w:pPr>
            <w:r>
              <w:t>Channel 3: 446.03125</w:t>
            </w:r>
          </w:p>
          <w:p w14:paraId="445B454B" w14:textId="77777777" w:rsidR="00470FBB" w:rsidRDefault="00470FBB" w:rsidP="00470FBB">
            <w:pPr>
              <w:pStyle w:val="ListParagraph"/>
              <w:numPr>
                <w:ilvl w:val="0"/>
                <w:numId w:val="2"/>
              </w:numPr>
            </w:pPr>
            <w:r>
              <w:t>Channel 4: 446.04375</w:t>
            </w:r>
          </w:p>
          <w:p w14:paraId="7C7E216A" w14:textId="77777777" w:rsidR="00470FBB" w:rsidRDefault="00470FBB" w:rsidP="00470FBB">
            <w:pPr>
              <w:pStyle w:val="ListParagraph"/>
              <w:numPr>
                <w:ilvl w:val="0"/>
                <w:numId w:val="2"/>
              </w:numPr>
            </w:pPr>
            <w:r>
              <w:t>Channel 5: 446.05625</w:t>
            </w:r>
          </w:p>
          <w:p w14:paraId="0DD4D12D" w14:textId="77777777" w:rsidR="00470FBB" w:rsidRDefault="00470FBB" w:rsidP="00470FBB">
            <w:pPr>
              <w:pStyle w:val="ListParagraph"/>
              <w:numPr>
                <w:ilvl w:val="0"/>
                <w:numId w:val="2"/>
              </w:numPr>
            </w:pPr>
            <w:r>
              <w:t>Channel 6: 446.06875</w:t>
            </w:r>
          </w:p>
          <w:p w14:paraId="386973F4" w14:textId="77777777" w:rsidR="00470FBB" w:rsidRDefault="00470FBB" w:rsidP="00470FBB">
            <w:pPr>
              <w:pStyle w:val="ListParagraph"/>
              <w:numPr>
                <w:ilvl w:val="0"/>
                <w:numId w:val="2"/>
              </w:numPr>
            </w:pPr>
            <w:r>
              <w:t>Channel 7: 446.08125</w:t>
            </w:r>
          </w:p>
          <w:p w14:paraId="409231DB" w14:textId="77777777" w:rsidR="00470FBB" w:rsidRDefault="00470FBB" w:rsidP="00470FBB">
            <w:pPr>
              <w:pStyle w:val="ListParagraph"/>
              <w:numPr>
                <w:ilvl w:val="0"/>
                <w:numId w:val="2"/>
              </w:numPr>
            </w:pPr>
            <w:r>
              <w:t>Channel 8: 446.09375</w:t>
            </w:r>
          </w:p>
          <w:p w14:paraId="438F6CB5" w14:textId="77777777" w:rsidR="00470FBB" w:rsidRDefault="00470FBB" w:rsidP="00470FBB"/>
          <w:p w14:paraId="704A46E6" w14:textId="77777777" w:rsidR="00470FBB" w:rsidRDefault="00470FBB" w:rsidP="00470FBB">
            <w:r>
              <w:t>Only frequencies on channels 1 through 8 are confirmed UK licence free frequencies.</w:t>
            </w:r>
          </w:p>
        </w:tc>
      </w:tr>
    </w:tbl>
    <w:p w14:paraId="3F9B6609" w14:textId="77777777" w:rsidR="00F0371C" w:rsidRDefault="00F0371C" w:rsidP="00C56304"/>
    <w:p w14:paraId="47A6465A" w14:textId="377AF03C" w:rsidR="0016002C" w:rsidRPr="0016002C" w:rsidRDefault="0016002C" w:rsidP="0016002C">
      <w:pPr>
        <w:pStyle w:val="Heading1"/>
        <w:rPr>
          <w:color w:val="FF0000"/>
        </w:rPr>
      </w:pPr>
      <w:bookmarkStart w:id="1" w:name="_Toc48554803"/>
      <w:r>
        <w:t>Version v1.</w:t>
      </w:r>
      <w:r w:rsidR="00A44400">
        <w:t>1</w:t>
      </w:r>
      <w:r>
        <w:t>.</w:t>
      </w:r>
      <w:r w:rsidR="00A44400">
        <w:t>0</w:t>
      </w:r>
      <w:bookmarkEnd w:id="1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094"/>
        <w:gridCol w:w="8391"/>
      </w:tblGrid>
      <w:tr w:rsidR="0016002C" w14:paraId="003C4F58" w14:textId="77777777" w:rsidTr="00822115">
        <w:tc>
          <w:tcPr>
            <w:tcW w:w="2094" w:type="dxa"/>
          </w:tcPr>
          <w:p w14:paraId="50E5D7CA" w14:textId="77777777" w:rsidR="0016002C" w:rsidRPr="00F0371C" w:rsidRDefault="0016002C" w:rsidP="00822115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8391" w:type="dxa"/>
          </w:tcPr>
          <w:p w14:paraId="1C944C35" w14:textId="55909E13" w:rsidR="0016002C" w:rsidRDefault="0016002C" w:rsidP="00822115">
            <w:r>
              <w:t>v1.</w:t>
            </w:r>
            <w:r w:rsidR="00A44400">
              <w:t>1.0</w:t>
            </w:r>
          </w:p>
        </w:tc>
      </w:tr>
      <w:tr w:rsidR="0016002C" w14:paraId="0B2EBD2F" w14:textId="77777777" w:rsidTr="00822115">
        <w:tc>
          <w:tcPr>
            <w:tcW w:w="2094" w:type="dxa"/>
          </w:tcPr>
          <w:p w14:paraId="24BC9E64" w14:textId="77777777" w:rsidR="0016002C" w:rsidRPr="00F0371C" w:rsidRDefault="0016002C" w:rsidP="00822115">
            <w:pPr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8391" w:type="dxa"/>
          </w:tcPr>
          <w:p w14:paraId="73151760" w14:textId="77777777" w:rsidR="0016002C" w:rsidRDefault="0016002C" w:rsidP="00822115">
            <w:r>
              <w:t>Samuel Netherway</w:t>
            </w:r>
          </w:p>
        </w:tc>
      </w:tr>
      <w:tr w:rsidR="0016002C" w14:paraId="73C53972" w14:textId="77777777" w:rsidTr="00822115">
        <w:tc>
          <w:tcPr>
            <w:tcW w:w="2094" w:type="dxa"/>
          </w:tcPr>
          <w:p w14:paraId="1B1C5891" w14:textId="77777777" w:rsidR="0016002C" w:rsidRPr="00F0371C" w:rsidRDefault="0016002C" w:rsidP="00822115">
            <w:pPr>
              <w:rPr>
                <w:b/>
                <w:bCs/>
              </w:rPr>
            </w:pPr>
            <w:r>
              <w:rPr>
                <w:b/>
                <w:bCs/>
              </w:rPr>
              <w:t>Release Date</w:t>
            </w:r>
          </w:p>
        </w:tc>
        <w:tc>
          <w:tcPr>
            <w:tcW w:w="8391" w:type="dxa"/>
          </w:tcPr>
          <w:p w14:paraId="297E77C3" w14:textId="77777777" w:rsidR="0016002C" w:rsidRDefault="0016002C" w:rsidP="00822115">
            <w:r>
              <w:t>16/08/2020</w:t>
            </w:r>
          </w:p>
        </w:tc>
      </w:tr>
      <w:tr w:rsidR="0016002C" w14:paraId="71A51953" w14:textId="77777777" w:rsidTr="00822115">
        <w:tc>
          <w:tcPr>
            <w:tcW w:w="2094" w:type="dxa"/>
          </w:tcPr>
          <w:p w14:paraId="7039C0CC" w14:textId="77777777" w:rsidR="0016002C" w:rsidRDefault="0016002C" w:rsidP="00822115">
            <w:pPr>
              <w:rPr>
                <w:b/>
                <w:bCs/>
              </w:rPr>
            </w:pPr>
            <w:r>
              <w:rPr>
                <w:b/>
                <w:bCs/>
              </w:rPr>
              <w:t>Intended Users</w:t>
            </w:r>
          </w:p>
        </w:tc>
        <w:tc>
          <w:tcPr>
            <w:tcW w:w="8391" w:type="dxa"/>
          </w:tcPr>
          <w:p w14:paraId="72A65202" w14:textId="77777777" w:rsidR="0016002C" w:rsidRDefault="0016002C" w:rsidP="00822115">
            <w:r>
              <w:t>All Users</w:t>
            </w:r>
          </w:p>
        </w:tc>
      </w:tr>
      <w:tr w:rsidR="0016002C" w14:paraId="6E4DEE7F" w14:textId="77777777" w:rsidTr="00822115">
        <w:tc>
          <w:tcPr>
            <w:tcW w:w="2094" w:type="dxa"/>
          </w:tcPr>
          <w:p w14:paraId="65C97611" w14:textId="77777777" w:rsidR="0016002C" w:rsidRPr="00F0371C" w:rsidRDefault="0016002C" w:rsidP="00822115">
            <w:pPr>
              <w:rPr>
                <w:b/>
                <w:bCs/>
              </w:rPr>
            </w:pPr>
            <w:r>
              <w:rPr>
                <w:b/>
                <w:bCs/>
              </w:rPr>
              <w:t>Changes</w:t>
            </w:r>
          </w:p>
        </w:tc>
        <w:tc>
          <w:tcPr>
            <w:tcW w:w="8391" w:type="dxa"/>
          </w:tcPr>
          <w:p w14:paraId="7CC3602F" w14:textId="152B66E3" w:rsidR="0016002C" w:rsidRDefault="0016002C" w:rsidP="00822115">
            <w:r>
              <w:t>Removed channel pre-sets 9 through 16.</w:t>
            </w:r>
          </w:p>
        </w:tc>
      </w:tr>
      <w:tr w:rsidR="0016002C" w14:paraId="4DDE2BD3" w14:textId="77777777" w:rsidTr="00822115">
        <w:tc>
          <w:tcPr>
            <w:tcW w:w="2094" w:type="dxa"/>
          </w:tcPr>
          <w:p w14:paraId="3EC36F0E" w14:textId="77777777" w:rsidR="0016002C" w:rsidRDefault="0016002C" w:rsidP="00822115">
            <w:pPr>
              <w:rPr>
                <w:b/>
                <w:bCs/>
              </w:rPr>
            </w:pPr>
            <w:r>
              <w:rPr>
                <w:b/>
                <w:bCs/>
              </w:rPr>
              <w:t>Compatibility</w:t>
            </w:r>
          </w:p>
        </w:tc>
        <w:tc>
          <w:tcPr>
            <w:tcW w:w="8391" w:type="dxa"/>
          </w:tcPr>
          <w:p w14:paraId="6A883BBC" w14:textId="77777777" w:rsidR="0016002C" w:rsidRDefault="0016002C" w:rsidP="00822115">
            <w:r>
              <w:t>BF-888</w:t>
            </w:r>
          </w:p>
          <w:p w14:paraId="0768785D" w14:textId="77777777" w:rsidR="0016002C" w:rsidRDefault="0016002C" w:rsidP="00822115">
            <w:r>
              <w:t>BF-88E</w:t>
            </w:r>
          </w:p>
        </w:tc>
      </w:tr>
      <w:tr w:rsidR="0016002C" w14:paraId="477C8918" w14:textId="77777777" w:rsidTr="00822115">
        <w:tc>
          <w:tcPr>
            <w:tcW w:w="2094" w:type="dxa"/>
          </w:tcPr>
          <w:p w14:paraId="5F4425A7" w14:textId="77777777" w:rsidR="0016002C" w:rsidRPr="00F0371C" w:rsidRDefault="0016002C" w:rsidP="00822115">
            <w:pPr>
              <w:rPr>
                <w:b/>
                <w:bCs/>
              </w:rPr>
            </w:pPr>
            <w:r>
              <w:rPr>
                <w:b/>
                <w:bCs/>
              </w:rPr>
              <w:t>Important Details</w:t>
            </w:r>
          </w:p>
        </w:tc>
        <w:tc>
          <w:tcPr>
            <w:tcW w:w="8391" w:type="dxa"/>
          </w:tcPr>
          <w:p w14:paraId="54655600" w14:textId="77777777" w:rsidR="0016002C" w:rsidRDefault="0016002C" w:rsidP="00822115">
            <w:r>
              <w:t>UK Licence Free Frequencies List:</w:t>
            </w:r>
          </w:p>
          <w:p w14:paraId="4EA13223" w14:textId="77777777" w:rsidR="0016002C" w:rsidRDefault="0016002C" w:rsidP="00822115"/>
          <w:p w14:paraId="190D5763" w14:textId="77777777" w:rsidR="0016002C" w:rsidRDefault="0016002C" w:rsidP="00822115">
            <w:pPr>
              <w:pStyle w:val="ListParagraph"/>
              <w:numPr>
                <w:ilvl w:val="0"/>
                <w:numId w:val="2"/>
              </w:numPr>
            </w:pPr>
            <w:r>
              <w:t>Channel 1: 446.00625</w:t>
            </w:r>
          </w:p>
          <w:p w14:paraId="2FDE2F4E" w14:textId="77777777" w:rsidR="0016002C" w:rsidRDefault="0016002C" w:rsidP="00822115">
            <w:pPr>
              <w:pStyle w:val="ListParagraph"/>
              <w:numPr>
                <w:ilvl w:val="0"/>
                <w:numId w:val="2"/>
              </w:numPr>
            </w:pPr>
            <w:r>
              <w:t>Channel 2: 446.01875</w:t>
            </w:r>
          </w:p>
          <w:p w14:paraId="79C9A1F8" w14:textId="77777777" w:rsidR="0016002C" w:rsidRDefault="0016002C" w:rsidP="00822115">
            <w:pPr>
              <w:pStyle w:val="ListParagraph"/>
              <w:numPr>
                <w:ilvl w:val="0"/>
                <w:numId w:val="2"/>
              </w:numPr>
            </w:pPr>
            <w:r>
              <w:t>Channel 3: 446.03125</w:t>
            </w:r>
          </w:p>
          <w:p w14:paraId="475790BE" w14:textId="77777777" w:rsidR="0016002C" w:rsidRDefault="0016002C" w:rsidP="00822115">
            <w:pPr>
              <w:pStyle w:val="ListParagraph"/>
              <w:numPr>
                <w:ilvl w:val="0"/>
                <w:numId w:val="2"/>
              </w:numPr>
            </w:pPr>
            <w:r>
              <w:t>Channel 4: 446.04375</w:t>
            </w:r>
          </w:p>
          <w:p w14:paraId="0558A75D" w14:textId="77777777" w:rsidR="0016002C" w:rsidRDefault="0016002C" w:rsidP="00822115">
            <w:pPr>
              <w:pStyle w:val="ListParagraph"/>
              <w:numPr>
                <w:ilvl w:val="0"/>
                <w:numId w:val="2"/>
              </w:numPr>
            </w:pPr>
            <w:r>
              <w:t>Channel 5: 446.05625</w:t>
            </w:r>
          </w:p>
          <w:p w14:paraId="35194233" w14:textId="77777777" w:rsidR="0016002C" w:rsidRDefault="0016002C" w:rsidP="00822115">
            <w:pPr>
              <w:pStyle w:val="ListParagraph"/>
              <w:numPr>
                <w:ilvl w:val="0"/>
                <w:numId w:val="2"/>
              </w:numPr>
            </w:pPr>
            <w:r>
              <w:t>Channel 6: 446.06875</w:t>
            </w:r>
          </w:p>
          <w:p w14:paraId="250D66D6" w14:textId="77777777" w:rsidR="0016002C" w:rsidRDefault="0016002C" w:rsidP="00822115">
            <w:pPr>
              <w:pStyle w:val="ListParagraph"/>
              <w:numPr>
                <w:ilvl w:val="0"/>
                <w:numId w:val="2"/>
              </w:numPr>
            </w:pPr>
            <w:r>
              <w:t>Channel 7: 446.08125</w:t>
            </w:r>
          </w:p>
          <w:p w14:paraId="2F32B5FD" w14:textId="3565900F" w:rsidR="0016002C" w:rsidRDefault="0016002C" w:rsidP="00822115">
            <w:pPr>
              <w:pStyle w:val="ListParagraph"/>
              <w:numPr>
                <w:ilvl w:val="0"/>
                <w:numId w:val="2"/>
              </w:numPr>
            </w:pPr>
            <w:r>
              <w:t>Channel 8: 446.09375</w:t>
            </w:r>
          </w:p>
        </w:tc>
      </w:tr>
    </w:tbl>
    <w:p w14:paraId="0FA443ED" w14:textId="77777777" w:rsidR="0016002C" w:rsidRPr="00C56304" w:rsidRDefault="0016002C" w:rsidP="00C56304"/>
    <w:sectPr w:rsidR="0016002C" w:rsidRPr="00C56304" w:rsidSect="009E64D7">
      <w:headerReference w:type="default" r:id="rId9"/>
      <w:footerReference w:type="even" r:id="rId10"/>
      <w:footerReference w:type="default" r:id="rId11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23A867" w14:textId="77777777" w:rsidR="00A96D31" w:rsidRDefault="00A96D31" w:rsidP="003E4ED0">
      <w:r>
        <w:separator/>
      </w:r>
    </w:p>
  </w:endnote>
  <w:endnote w:type="continuationSeparator" w:id="0">
    <w:p w14:paraId="66AD1D79" w14:textId="77777777" w:rsidR="00A96D31" w:rsidRDefault="00A96D31" w:rsidP="003E4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4339833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F20382" w14:textId="77777777" w:rsidR="003E4ED0" w:rsidRDefault="003E4ED0" w:rsidP="00324FE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7D60FB" w14:textId="77777777" w:rsidR="003E4ED0" w:rsidRDefault="003E4E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6183497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410BB68" w14:textId="77777777" w:rsidR="003E4ED0" w:rsidRDefault="003E4ED0" w:rsidP="00324FE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0F241EC" w14:textId="77777777" w:rsidR="003E4ED0" w:rsidRDefault="003E4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2014A2" w14:textId="77777777" w:rsidR="00A96D31" w:rsidRDefault="00A96D31" w:rsidP="003E4ED0">
      <w:r>
        <w:separator/>
      </w:r>
    </w:p>
  </w:footnote>
  <w:footnote w:type="continuationSeparator" w:id="0">
    <w:p w14:paraId="354F37DF" w14:textId="77777777" w:rsidR="00A96D31" w:rsidRDefault="00A96D31" w:rsidP="003E4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BED828" w14:textId="77777777" w:rsidR="003E4ED0" w:rsidRDefault="003E4ED0">
    <w:pPr>
      <w:pStyle w:val="Header"/>
    </w:pPr>
    <w:r>
      <w:t>Radio</w:t>
    </w:r>
    <w:r w:rsidRPr="00470FBB">
      <w:rPr>
        <w:color w:val="000000" w:themeColor="text1"/>
      </w:rPr>
      <w:t xml:space="preserve">: </w:t>
    </w:r>
    <w:r w:rsidR="00470FBB" w:rsidRPr="00470FBB">
      <w:rPr>
        <w:color w:val="000000" w:themeColor="text1"/>
      </w:rPr>
      <w:t>BF-88E</w:t>
    </w:r>
    <w:r w:rsidRPr="00470FBB">
      <w:rPr>
        <w:color w:val="000000" w:themeColor="text1"/>
      </w:rPr>
      <w:ptab w:relativeTo="margin" w:alignment="center" w:leader="none"/>
    </w:r>
    <w:r w:rsidRPr="00470FBB">
      <w:rPr>
        <w:color w:val="000000" w:themeColor="text1"/>
      </w:rPr>
      <w:ptab w:relativeTo="margin" w:alignment="right" w:leader="none"/>
    </w:r>
    <w:r w:rsidRPr="00470FBB">
      <w:rPr>
        <w:color w:val="000000" w:themeColor="text1"/>
      </w:rPr>
      <w:t>Sunday</w:t>
    </w:r>
    <w:r>
      <w:t>, 16 August 2020</w:t>
    </w:r>
  </w:p>
  <w:p w14:paraId="227748CE" w14:textId="77777777" w:rsidR="00C56304" w:rsidRDefault="00C563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768EA"/>
    <w:multiLevelType w:val="hybridMultilevel"/>
    <w:tmpl w:val="80281E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38F10B0"/>
    <w:multiLevelType w:val="hybridMultilevel"/>
    <w:tmpl w:val="E6B8C5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17"/>
    <w:rsid w:val="0016002C"/>
    <w:rsid w:val="002413AD"/>
    <w:rsid w:val="002E288F"/>
    <w:rsid w:val="002F5CF7"/>
    <w:rsid w:val="0039258A"/>
    <w:rsid w:val="003E4ED0"/>
    <w:rsid w:val="00407B0F"/>
    <w:rsid w:val="004522D5"/>
    <w:rsid w:val="00470FBB"/>
    <w:rsid w:val="00622A0A"/>
    <w:rsid w:val="006568C9"/>
    <w:rsid w:val="009D055A"/>
    <w:rsid w:val="009E64D7"/>
    <w:rsid w:val="00A11317"/>
    <w:rsid w:val="00A44400"/>
    <w:rsid w:val="00A96D31"/>
    <w:rsid w:val="00AC1FF5"/>
    <w:rsid w:val="00B55939"/>
    <w:rsid w:val="00B64645"/>
    <w:rsid w:val="00BE6009"/>
    <w:rsid w:val="00C42102"/>
    <w:rsid w:val="00C56304"/>
    <w:rsid w:val="00DD6B20"/>
    <w:rsid w:val="00E17CDC"/>
    <w:rsid w:val="00EC1D0E"/>
    <w:rsid w:val="00F0371C"/>
    <w:rsid w:val="00F24EC7"/>
    <w:rsid w:val="00FF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2BD9"/>
  <w15:chartTrackingRefBased/>
  <w15:docId w15:val="{258B1516-A3BA-3546-8907-C59BEE70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E4E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ED0"/>
  </w:style>
  <w:style w:type="character" w:styleId="PageNumber">
    <w:name w:val="page number"/>
    <w:basedOn w:val="DefaultParagraphFont"/>
    <w:uiPriority w:val="99"/>
    <w:semiHidden/>
    <w:unhideWhenUsed/>
    <w:rsid w:val="003E4ED0"/>
  </w:style>
  <w:style w:type="paragraph" w:styleId="Header">
    <w:name w:val="header"/>
    <w:basedOn w:val="Normal"/>
    <w:link w:val="HeaderChar"/>
    <w:uiPriority w:val="99"/>
    <w:unhideWhenUsed/>
    <w:rsid w:val="003E4E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ED0"/>
  </w:style>
  <w:style w:type="character" w:customStyle="1" w:styleId="Heading1Char">
    <w:name w:val="Heading 1 Char"/>
    <w:basedOn w:val="DefaultParagraphFont"/>
    <w:link w:val="Heading1"/>
    <w:uiPriority w:val="9"/>
    <w:rsid w:val="00C56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5630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56304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5630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56304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5630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5630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5630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5630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5630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56304"/>
    <w:pPr>
      <w:ind w:left="192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037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0F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muelnetherway/GitWorkspace/Digital-Radios/Documents/Templates/Configuration%20Release%20No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7FBEFE-6793-D04B-A2D5-3F454752A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Configuration Release Notes.dotx</Template>
  <TotalTime>7</TotalTime>
  <Pages>3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NETHERWAY S. (955794)</cp:lastModifiedBy>
  <cp:revision>7</cp:revision>
  <dcterms:created xsi:type="dcterms:W3CDTF">2020-08-16T16:34:00Z</dcterms:created>
  <dcterms:modified xsi:type="dcterms:W3CDTF">2020-08-17T10:06:00Z</dcterms:modified>
</cp:coreProperties>
</file>